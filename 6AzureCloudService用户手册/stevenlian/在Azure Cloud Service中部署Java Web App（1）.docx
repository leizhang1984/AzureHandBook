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hAnsiTheme="minorHAnsi"/>
          <w:color w:val="auto"/>
        </w:rPr>
        <w:id w:val="89512093"/>
        <w:lock w:val="sdtContentLocked"/>
        <w:group/>
      </w:sdtPr>
      <w:sdtEndPr>
        <w:rPr>
          <w:sz w:val="2"/>
          <w:szCs w:val="2"/>
        </w:rPr>
      </w:sdtEndPr>
      <w:sdtContent>
        <w:p w:rsidR="00C361AC" w:rsidRDefault="00C361AC" w:rsidP="00C361AC">
          <w:pPr>
            <w:pStyle w:val="PublishStatus"/>
          </w:pPr>
          <w:r>
            <w:t>This post was published to StevenLian at 11:25:38 PM 11/25/2015</w:t>
          </w:r>
        </w:p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Content>
            <w:p w:rsidR="00845657" w:rsidRDefault="0081047F">
              <w:pPr>
                <w:pStyle w:val="Publishwithline"/>
              </w:pPr>
              <w:r w:rsidRPr="0081047F">
                <w:rPr>
                  <w:rFonts w:hint="eastAsia"/>
                </w:rPr>
                <w:t>在</w:t>
              </w:r>
              <w:r w:rsidRPr="0081047F">
                <w:rPr>
                  <w:rFonts w:hint="eastAsia"/>
                </w:rPr>
                <w:t>Azure Cloud Service</w:t>
              </w:r>
              <w:r w:rsidRPr="0081047F">
                <w:rPr>
                  <w:rFonts w:hint="eastAsia"/>
                </w:rPr>
                <w:t>中部署</w:t>
              </w:r>
              <w:r w:rsidRPr="0081047F">
                <w:rPr>
                  <w:rFonts w:hint="eastAsia"/>
                </w:rPr>
                <w:t>Java Web App</w:t>
              </w:r>
              <w:r w:rsidR="008C3503">
                <w:rPr>
                  <w:rFonts w:hint="eastAsia"/>
                </w:rPr>
                <w:t>(1)</w:t>
              </w:r>
            </w:p>
          </w:sdtContent>
        </w:sdt>
        <w:p w:rsidR="00845657" w:rsidRDefault="00845657">
          <w:pPr>
            <w:pStyle w:val="underline"/>
          </w:pPr>
        </w:p>
        <w:p w:rsidR="00845657" w:rsidRDefault="00C361AC">
          <w:pPr>
            <w:pStyle w:val="PadderBetweenControlandBody"/>
          </w:pPr>
        </w:p>
      </w:sdtContent>
    </w:sdt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Microsoft 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是一个开放的，灵活的云平台，除了对自家的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.Net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平台有良好的支持外，对于各种开源的软件，语言，工具，框架都有着良好的支持，比如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Java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Php</w:t>
      </w:r>
      <w:proofErr w:type="spell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Python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等等，你可以使用自己喜欢的语言开发任何应用部署在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web site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或者云服务中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。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2663825" cy="1712595"/>
            <wp:effectExtent l="0" t="0" r="3175" b="1905"/>
            <wp:docPr id="11" name="Picture 11" descr="wKioL1YNV7fzv4suAABsEtY1XTw035.jpg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KioL1YNV7fzv4suAABsEtY1XTw035.jpg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的云服务是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的一个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PAAS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平台，同样支持多种不同的语言和框架，并且可以基于多种不同的阈值如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CPU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负载，队列，定时等等实现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Auto scaling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等高级功能，如下图所示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9905365" cy="8065770"/>
            <wp:effectExtent l="0" t="0" r="635" b="0"/>
            <wp:docPr id="10" name="Picture 10" descr="wKioL1YNWbLiBMn4AAHuUo7STZY957.jpg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KioL1YNWbLiBMn4AAHuUo7STZY957.jpg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5365" cy="806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lastRenderedPageBreak/>
        <w:t>本文简单介绍如何使用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所提供的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Java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插件，快速部署你的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Java Web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应用到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Cloud Service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，在你正式使用这项功能之前，希望你能了解以下一些限制，以便于你能更好的设计你的云端体系架构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81047F" w:rsidRPr="0081047F" w:rsidRDefault="0081047F" w:rsidP="0081047F">
      <w:pPr>
        <w:numPr>
          <w:ilvl w:val="0"/>
          <w:numId w:val="1"/>
        </w:numPr>
        <w:spacing w:before="75" w:after="75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目前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cloud service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底层的虚拟机是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Windows 2008/2012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，如果你有一些应用是跑在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Linux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上需要迁移到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 Cloud Service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，并且依赖于一些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Linux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的系统调用，那么你需要做写一些代码修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改</w:t>
      </w:r>
    </w:p>
    <w:p w:rsidR="0081047F" w:rsidRPr="0081047F" w:rsidRDefault="0081047F" w:rsidP="0081047F">
      <w:pPr>
        <w:numPr>
          <w:ilvl w:val="0"/>
          <w:numId w:val="1"/>
        </w:numPr>
        <w:spacing w:before="75" w:after="75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Java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应用在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Cloud Service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目前只能是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workrole</w:t>
      </w:r>
      <w:proofErr w:type="spell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，没有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.Net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中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web role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work role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的定义和机制，但对于各项云服务如队列，存储，数据库等的使用并不受限制，你可以通过开发实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现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回到正文，我们开始我们的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Java On 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之旅，首先你需要安装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JDK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，也必须要有一个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的账号，这些基础的部分就不赘述了，关于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账号申请的部分请登录官方网页或者联系你的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IT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管理人员（如果你们公司已经购买了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服务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）</w:t>
      </w:r>
    </w:p>
    <w:p w:rsidR="0081047F" w:rsidRPr="0081047F" w:rsidRDefault="0081047F" w:rsidP="0081047F">
      <w:pPr>
        <w:numPr>
          <w:ilvl w:val="0"/>
          <w:numId w:val="2"/>
        </w:numPr>
        <w:spacing w:before="75" w:after="75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打开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，安装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 for 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插件。你或许使用各个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的不同版本或发行版本，比如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Spring Tool Suite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 xml:space="preserve"> JBOSS IDE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 xml:space="preserve"> Oracle IDE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 xml:space="preserve"> IBM IDE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等等，只要是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Eclipse based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，安装过程都大同小异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。</w:t>
      </w:r>
    </w:p>
    <w:p w:rsidR="0081047F" w:rsidRPr="0081047F" w:rsidRDefault="0081047F" w:rsidP="0081047F">
      <w:pPr>
        <w:numPr>
          <w:ilvl w:val="0"/>
          <w:numId w:val="2"/>
        </w:numPr>
        <w:spacing w:before="75" w:after="75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选择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 xml:space="preserve">“Install New Software", 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输入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插件的安装地址：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http://dl.msopentech.com/eclipse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，选择确定，在出现软件选择的时候选择全部安装，接受全部条款，然后一直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next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，知道安装完成，你的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会重启一次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。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8335010" cy="6580505"/>
            <wp:effectExtent l="0" t="0" r="8890" b="0"/>
            <wp:docPr id="9" name="Picture 9" descr="wKioL1YNXZ3gooRsAALuskElcWk234.jpg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KioL1YNXZ3gooRsAALuskElcWk234.jpg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5010" cy="658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8420100" cy="6649085"/>
            <wp:effectExtent l="0" t="0" r="0" b="0"/>
            <wp:docPr id="8" name="Picture 8" descr="wKiom1YNXZTBP3gNAALBFsBomjU880.jpg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Kiom1YNXZTBP3gNAALBFsBomjU880.jpg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0" cy="664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 xml:space="preserve">3. 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完成安装后，我们就来创建我们第一个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 Java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的项目，因为本次主要是展示如何部署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Java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应用程序部署到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Cloud Service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，所以你需要准备一个一个你自己的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WAR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包，如果没有的话也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ok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自带了一个测试的</w:t>
      </w:r>
      <w:proofErr w:type="spellStart"/>
      <w:proofErr w:type="gram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helloworld.war</w:t>
      </w:r>
      <w:proofErr w:type="spellEnd"/>
      <w:r w:rsidRPr="0081047F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来进行简单的测试</w:t>
      </w:r>
      <w:proofErr w:type="gram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。打开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Eclipse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，选择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New project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，找到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 deployment project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，选择新建项目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。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4936490" cy="4704080"/>
            <wp:effectExtent l="0" t="0" r="0" b="1270"/>
            <wp:docPr id="7" name="Picture 7" descr="wKiom1YNYVGT5au4AAFsbl19CaM345.jpg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Kiom1YNYVGT5au4AAFsbl19CaM345.jpg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4.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给你的项目写个名称，然后选择下一步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322570" cy="6475095"/>
            <wp:effectExtent l="0" t="0" r="0" b="1905"/>
            <wp:docPr id="6" name="Picture 6" descr="wKioL1YNYV-yq0IPAAFLi_MWW7k393.jpg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KioL1YNYV-yq0IPAAFLi_MWW7k393.jpg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647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5.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在这个页面，你需要指定你部署到云服务中的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JDK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，应用服务器，以及应用。那么我先来看一下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JDK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的部分，有几种不同的选项，第一种是你可以部署你本地的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JDK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到云端，比如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Oracle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JDK 1.8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，你可以部署第三方的，从云端直接下载的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JDK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，目前只支持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OpenJDK</w:t>
      </w:r>
      <w:proofErr w:type="spell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，你可以制定一个远端的站点进行下载，但必须要注意的是，</w:t>
      </w:r>
      <w:r w:rsidRPr="0081047F"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远端的</w:t>
      </w:r>
      <w:r w:rsidRPr="0081047F">
        <w:rPr>
          <w:rFonts w:ascii="Arial" w:eastAsia="Times New Roman" w:hAnsi="Arial" w:cs="Arial"/>
          <w:b/>
          <w:bCs/>
          <w:color w:val="000000"/>
          <w:sz w:val="24"/>
          <w:szCs w:val="24"/>
        </w:rPr>
        <w:t>JDK</w:t>
      </w:r>
      <w:r w:rsidRPr="0081047F"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必须是</w:t>
      </w:r>
      <w:r w:rsidRPr="0081047F">
        <w:rPr>
          <w:rFonts w:ascii="Arial" w:eastAsia="Times New Roman" w:hAnsi="Arial" w:cs="Arial"/>
          <w:b/>
          <w:bCs/>
          <w:color w:val="000000"/>
          <w:sz w:val="24"/>
          <w:szCs w:val="24"/>
        </w:rPr>
        <w:t>zip</w:t>
      </w:r>
      <w:r w:rsidRPr="0081047F"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包，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因为不属实脚本只负责将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JDK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解开，在本示例中，我选择部署我本地的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Oracle JDK 1.8.0-60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到云端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322570" cy="6332220"/>
            <wp:effectExtent l="0" t="0" r="0" b="0"/>
            <wp:docPr id="5" name="Picture 5" descr="wKioL1YN3dWAp71jAAJfNokTQLY834.jpg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KioL1YN3dWAp71jAAJfNokTQLY834.jpg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6.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第二个页面是需要选择你要部署的应用服务器，目前有多种服务器可供选择比，常见的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Tomcat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Jetty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JBoss</w:t>
      </w:r>
      <w:proofErr w:type="spell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GlassFish</w:t>
      </w:r>
      <w:proofErr w:type="spell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等都在列表中，本例中选择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Jetty 9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作为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Java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应用服务器；</w:t>
      </w:r>
      <w:r w:rsidRPr="0081047F"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同样的，如果你有一些特殊的设置，你可以选择将本地的应用服务器上传到云端，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只需要你指定本地服务器的路径即可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。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10972800" cy="6522085"/>
            <wp:effectExtent l="0" t="0" r="0" b="0"/>
            <wp:docPr id="4" name="Picture 4" descr="wKiom1YN3syzzUsjAAKmSQ_CbU8756.jpg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Kiom1YN3syzzUsjAAKmSQ_CbU8756.jpg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652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7.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最后一部分，是选择你要部署的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Java Web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应用程序，是一个标准的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war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包，默认情况下，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的应用程序会提供一个非常简单的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HelloWorld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war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包，他的基本功能就是输出经典的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 xml:space="preserve">Hello 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Wolrd</w:t>
      </w:r>
      <w:proofErr w:type="spell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，如果你只想测试一下部署过程，可以选择该部署包，在本例中我会部署一个我的测试包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Greenhouse.war</w:t>
      </w:r>
      <w:proofErr w:type="spellEnd"/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354320" cy="6390005"/>
            <wp:effectExtent l="0" t="0" r="0" b="0"/>
            <wp:docPr id="3" name="Picture 3" descr="wKioL1YN3-PCGNKJAAFP4-Op2NY440.jpg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KioL1YN3-PCGNKJAAFP4-Op2NY440.jpg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295900" cy="6390005"/>
            <wp:effectExtent l="0" t="0" r="0" b="0"/>
            <wp:docPr id="2" name="Picture 2" descr="wKioL1YN3-OQ2gkKAAFM6AsCfN8725.jpg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KioL1YN3-OQ2gkKAAFM6AsCfN8725.jpg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color w:val="000000"/>
          <w:sz w:val="24"/>
          <w:szCs w:val="24"/>
        </w:rPr>
        <w:t>8.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点击完成，创建新的项目，创建完成后，你会看到如下图所示的项目结构。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cert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目录会存放一些项目需要的证书，比如远程桌面连接的证书，</w:t>
      </w:r>
      <w:proofErr w:type="spellStart"/>
      <w:r w:rsidRPr="0081047F">
        <w:rPr>
          <w:rFonts w:ascii="Arial" w:eastAsia="Times New Roman" w:hAnsi="Arial" w:cs="Arial"/>
          <w:color w:val="000000"/>
          <w:sz w:val="24"/>
          <w:szCs w:val="24"/>
        </w:rPr>
        <w:t>cloudtools</w:t>
      </w:r>
      <w:proofErr w:type="spellEnd"/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是一些发布和构建工具，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deploy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里面是打包完成需要发布的包，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workrole1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是一些启动运行脚本和示例</w:t>
      </w:r>
      <w:r w:rsidRPr="0081047F">
        <w:rPr>
          <w:rFonts w:ascii="Arial" w:eastAsia="Times New Roman" w:hAnsi="Arial" w:cs="Arial"/>
          <w:color w:val="000000"/>
          <w:sz w:val="24"/>
          <w:szCs w:val="24"/>
        </w:rPr>
        <w:t>HelloWorld</w:t>
      </w:r>
      <w:r w:rsidRPr="0081047F">
        <w:rPr>
          <w:rFonts w:ascii="微软雅黑" w:eastAsia="微软雅黑" w:hAnsi="微软雅黑" w:cs="微软雅黑" w:hint="eastAsia"/>
          <w:color w:val="000000"/>
          <w:sz w:val="24"/>
          <w:szCs w:val="24"/>
        </w:rPr>
        <w:t>包，另外三个文件是包的定义，云端服务配置文件和定义文件</w:t>
      </w:r>
      <w:r w:rsidRPr="0081047F">
        <w:rPr>
          <w:rFonts w:ascii="微软雅黑" w:eastAsia="微软雅黑" w:hAnsi="微软雅黑" w:cs="微软雅黑"/>
          <w:color w:val="000000"/>
          <w:sz w:val="24"/>
          <w:szCs w:val="24"/>
        </w:rPr>
        <w:t>。</w:t>
      </w:r>
    </w:p>
    <w:p w:rsidR="0081047F" w:rsidRPr="0081047F" w:rsidRDefault="0081047F" w:rsidP="0081047F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81047F">
        <w:rPr>
          <w:rFonts w:ascii="Arial" w:eastAsia="Times New Roman" w:hAnsi="Arial" w:cs="Arial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2679700" cy="2410460"/>
            <wp:effectExtent l="0" t="0" r="6350" b="8890"/>
            <wp:docPr id="1" name="Picture 1" descr="wKiom1YN4Qajg5oRAACx4C8Eoes648.jpg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Kiom1YN4Qajg5oRAACx4C8Eoes648.jpg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657" w:rsidRDefault="00845657"/>
    <w:sectPr w:rsidR="0084565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662AC"/>
    <w:multiLevelType w:val="multilevel"/>
    <w:tmpl w:val="759A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47788"/>
    <w:multiLevelType w:val="multilevel"/>
    <w:tmpl w:val="CCC8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Blog" w:val="1"/>
  </w:docVars>
  <w:rsids>
    <w:rsidRoot w:val="0081047F"/>
    <w:rsid w:val="0006760F"/>
    <w:rsid w:val="000D0D3A"/>
    <w:rsid w:val="002B00D9"/>
    <w:rsid w:val="0081047F"/>
    <w:rsid w:val="00845657"/>
    <w:rsid w:val="008A5D80"/>
    <w:rsid w:val="008C3503"/>
    <w:rsid w:val="00B668A8"/>
    <w:rsid w:val="00C3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A087"/>
  <w15:docId w15:val="{B4107FA4-2C7C-4296-B373-46553DEA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qFormat="1"/>
    <w:lsdException w:name="heading 8" w:semiHidden="1" w:uiPriority="2" w:qFormat="1"/>
    <w:lsdException w:name="heading 9" w:semiHidden="1" w:uiPriority="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uiPriority="19" w:qFormat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7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s3.51cto.com/wyfs02/M01/74/05/wKiom1YNXZTBP3gNAALBFsBomjU880.jpg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hyperlink" Target="http://s3.51cto.com/wyfs02/M00/74/05/wKiom1YN3syzzUsjAAKmSQ_CbU8756.jpg" TargetMode="External"/><Relationship Id="rId7" Type="http://schemas.openxmlformats.org/officeDocument/2006/relationships/hyperlink" Target="http://s3.51cto.com/wyfs02/M00/74/02/wKioL1YNV7fzv4suAABsEtY1XTw035.jpg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://s3.51cto.com/wyfs02/M00/74/02/wKioL1YNYV-yq0IPAAFLi_MWW7k393.jpg" TargetMode="External"/><Relationship Id="rId25" Type="http://schemas.openxmlformats.org/officeDocument/2006/relationships/hyperlink" Target="http://s3.51cto.com/wyfs02/M01/74/02/wKioL1YN3-OQ2gkKAAFM6AsCfN8725.jp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3.51cto.com/wyfs02/M00/74/02/wKioL1YNXZ3gooRsAALuskElcWk234.jpg" TargetMode="External"/><Relationship Id="rId24" Type="http://schemas.openxmlformats.org/officeDocument/2006/relationships/image" Target="media/image9.jpeg"/><Relationship Id="rId5" Type="http://schemas.openxmlformats.org/officeDocument/2006/relationships/settings" Target="settings.xml"/><Relationship Id="rId15" Type="http://schemas.openxmlformats.org/officeDocument/2006/relationships/hyperlink" Target="http://s3.51cto.com/wyfs02/M00/74/05/wKiom1YNYVGT5au4AAFsbl19CaM345.jpg" TargetMode="External"/><Relationship Id="rId23" Type="http://schemas.openxmlformats.org/officeDocument/2006/relationships/hyperlink" Target="http://s3.51cto.com/wyfs02/M00/74/02/wKioL1YN3-PCGNKJAAFP4-Op2NY440.jpg" TargetMode="External"/><Relationship Id="rId28" Type="http://schemas.openxmlformats.org/officeDocument/2006/relationships/image" Target="media/image11.jpeg"/><Relationship Id="rId10" Type="http://schemas.openxmlformats.org/officeDocument/2006/relationships/image" Target="media/image2.jpeg"/><Relationship Id="rId19" Type="http://schemas.openxmlformats.org/officeDocument/2006/relationships/hyperlink" Target="http://s3.51cto.com/wyfs02/M02/74/02/wKioL1YN3dWAp71jAAJfNokTQLY834.jpg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s3.51cto.com/wyfs02/M01/74/02/wKioL1YNWbLiBMn4AAHuUo7STZY957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://s3.51cto.com/wyfs02/M01/74/05/wKiom1YN4Qajg5oRAACx4C8Eoes648.jpg" TargetMode="External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lian\AppData\Roaming\Microsoft\Templates\Blog%20po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39C8F-5F9A-4AFE-B225-107FACA29366}"/>
      </w:docPartPr>
      <w:docPartBody>
        <w:p w:rsidR="00574215" w:rsidRDefault="00574215">
          <w:r w:rsidRPr="002024D8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215"/>
    <w:rsid w:val="0057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421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logPostInfo xmlns="http://www.microsoft.com/Office/Word/BlogTool">
  <PostTitle>在Azure Cloud Service中部署Java Web App(1)</PostTitle>
  <PostDate>2015-11-25T15:25:38Z</PostDate>
  <PostID>4996313</PostID>
  <Category1/>
  <Category2/>
  <Category3/>
  <Category4/>
  <Category5/>
  <Category6/>
  <Category7/>
  <Category8/>
  <Category9/>
  <Category10/>
  <Account>d1b8d985-b06e-4076-ac8d-6a6d25bd8cd4</Account>
  <Enclosure/>
  <ProviderInfo>
    <PostURL/>
    <API/>
    <Categories/>
    <Trackbacks/>
    <Enclosures/>
    <BlogName/>
    <ImagePostAddress/>
  </ProviderInfo>
  <DefaultAccountEnsured/>
  <PublishedAccount>d1b8d985-b06e-4076-ac8d-6a6d25bd8cd4</PublishedAccount>
</BlogPostInfo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 post</Template>
  <TotalTime>2214</TotalTime>
  <Pages>12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Lian</dc:creator>
  <cp:keywords/>
  <dc:description/>
  <cp:lastModifiedBy>Steven Lian</cp:lastModifiedBy>
  <cp:revision>7</cp:revision>
  <dcterms:created xsi:type="dcterms:W3CDTF">2015-11-25T15:12:00Z</dcterms:created>
  <dcterms:modified xsi:type="dcterms:W3CDTF">2015-11-27T15:00:00Z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